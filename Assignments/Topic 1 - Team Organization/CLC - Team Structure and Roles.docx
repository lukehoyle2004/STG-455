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2ADB" w14:textId="6D2B9B94" w:rsidR="00986F9E" w:rsidRPr="00986F9E" w:rsidRDefault="0074395E" w:rsidP="00986F9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CLC- Team Structure and Team Member Roles and Responsibilities Project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2068"/>
        <w:gridCol w:w="3080"/>
        <w:gridCol w:w="2074"/>
      </w:tblGrid>
      <w:tr w:rsidR="00986F9E" w14:paraId="09A10EDA" w14:textId="77777777" w:rsidTr="00911B06">
        <w:tc>
          <w:tcPr>
            <w:tcW w:w="2337" w:type="dxa"/>
          </w:tcPr>
          <w:p w14:paraId="040CC4CA" w14:textId="77777777" w:rsidR="00986F9E" w:rsidRDefault="00986F9E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Member Name</w:t>
            </w:r>
          </w:p>
        </w:tc>
        <w:tc>
          <w:tcPr>
            <w:tcW w:w="2337" w:type="dxa"/>
          </w:tcPr>
          <w:p w14:paraId="78E639D1" w14:textId="77777777" w:rsidR="00986F9E" w:rsidRDefault="00986F9E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Phone Number</w:t>
            </w:r>
          </w:p>
        </w:tc>
        <w:tc>
          <w:tcPr>
            <w:tcW w:w="2338" w:type="dxa"/>
          </w:tcPr>
          <w:p w14:paraId="33450F39" w14:textId="77777777" w:rsidR="00986F9E" w:rsidRDefault="00986F9E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Email</w:t>
            </w:r>
          </w:p>
        </w:tc>
        <w:tc>
          <w:tcPr>
            <w:tcW w:w="2338" w:type="dxa"/>
          </w:tcPr>
          <w:p w14:paraId="7B65C0C4" w14:textId="77777777" w:rsidR="00986F9E" w:rsidRDefault="00986F9E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Team Role</w:t>
            </w:r>
          </w:p>
        </w:tc>
      </w:tr>
      <w:tr w:rsidR="00986F9E" w14:paraId="6BB2CCFF" w14:textId="77777777" w:rsidTr="00911B06">
        <w:tc>
          <w:tcPr>
            <w:tcW w:w="2337" w:type="dxa"/>
          </w:tcPr>
          <w:p w14:paraId="02C36730" w14:textId="45EFDE0F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Luke Hoyle</w:t>
            </w:r>
          </w:p>
        </w:tc>
        <w:tc>
          <w:tcPr>
            <w:tcW w:w="2337" w:type="dxa"/>
          </w:tcPr>
          <w:p w14:paraId="1D5A5370" w14:textId="54C1C53A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480-228-4620</w:t>
            </w:r>
          </w:p>
        </w:tc>
        <w:tc>
          <w:tcPr>
            <w:tcW w:w="2338" w:type="dxa"/>
          </w:tcPr>
          <w:p w14:paraId="2D3FAF9B" w14:textId="7EAC8753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hyperlink r:id="rId9" w:history="1">
              <w:r w:rsidRPr="00A70019">
                <w:rPr>
                  <w:rStyle w:val="Hyperlink"/>
                  <w:b/>
                  <w:szCs w:val="24"/>
                </w:rPr>
                <w:t>Lhoyle3@my.gcu.edu</w:t>
              </w:r>
            </w:hyperlink>
          </w:p>
        </w:tc>
        <w:tc>
          <w:tcPr>
            <w:tcW w:w="2338" w:type="dxa"/>
          </w:tcPr>
          <w:p w14:paraId="7F409576" w14:textId="26537717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Member</w:t>
            </w:r>
          </w:p>
        </w:tc>
      </w:tr>
      <w:tr w:rsidR="00986F9E" w14:paraId="591D1572" w14:textId="77777777" w:rsidTr="00911B06">
        <w:tc>
          <w:tcPr>
            <w:tcW w:w="2337" w:type="dxa"/>
          </w:tcPr>
          <w:p w14:paraId="456F39AA" w14:textId="1216B2A7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Gabriel Veltri</w:t>
            </w:r>
          </w:p>
        </w:tc>
        <w:tc>
          <w:tcPr>
            <w:tcW w:w="2337" w:type="dxa"/>
          </w:tcPr>
          <w:p w14:paraId="5703FF4E" w14:textId="167CBABC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310-869-4355</w:t>
            </w:r>
          </w:p>
        </w:tc>
        <w:tc>
          <w:tcPr>
            <w:tcW w:w="2338" w:type="dxa"/>
          </w:tcPr>
          <w:p w14:paraId="4F66374A" w14:textId="4B0E8D7A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Gveltri@my.gcu.edu</w:t>
            </w:r>
          </w:p>
        </w:tc>
        <w:tc>
          <w:tcPr>
            <w:tcW w:w="2338" w:type="dxa"/>
          </w:tcPr>
          <w:p w14:paraId="1F63F790" w14:textId="7D9CB4B9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Team Lead</w:t>
            </w:r>
          </w:p>
        </w:tc>
      </w:tr>
      <w:tr w:rsidR="00986F9E" w14:paraId="46070CB8" w14:textId="77777777" w:rsidTr="00911B06">
        <w:tc>
          <w:tcPr>
            <w:tcW w:w="2337" w:type="dxa"/>
          </w:tcPr>
          <w:p w14:paraId="4BCC90DA" w14:textId="1A3FD0FF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Austin Kelemen</w:t>
            </w:r>
          </w:p>
        </w:tc>
        <w:tc>
          <w:tcPr>
            <w:tcW w:w="2337" w:type="dxa"/>
          </w:tcPr>
          <w:p w14:paraId="01DDDE41" w14:textId="4FE79045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805-915-7903</w:t>
            </w:r>
          </w:p>
        </w:tc>
        <w:tc>
          <w:tcPr>
            <w:tcW w:w="2338" w:type="dxa"/>
          </w:tcPr>
          <w:p w14:paraId="37A41C09" w14:textId="1DDEE2BC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AKelemen@my.gcu.edu</w:t>
            </w:r>
          </w:p>
        </w:tc>
        <w:tc>
          <w:tcPr>
            <w:tcW w:w="2338" w:type="dxa"/>
          </w:tcPr>
          <w:p w14:paraId="2DD4567F" w14:textId="343378D1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Member</w:t>
            </w:r>
          </w:p>
        </w:tc>
      </w:tr>
      <w:tr w:rsidR="00986F9E" w14:paraId="74B2FC7E" w14:textId="77777777" w:rsidTr="00911B06">
        <w:tc>
          <w:tcPr>
            <w:tcW w:w="2337" w:type="dxa"/>
          </w:tcPr>
          <w:p w14:paraId="177FCCBB" w14:textId="5E105F20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Fernando Hernandez Leon</w:t>
            </w:r>
          </w:p>
        </w:tc>
        <w:tc>
          <w:tcPr>
            <w:tcW w:w="2337" w:type="dxa"/>
          </w:tcPr>
          <w:p w14:paraId="1CDDEC44" w14:textId="532D709E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702-609-1815</w:t>
            </w:r>
          </w:p>
        </w:tc>
        <w:tc>
          <w:tcPr>
            <w:tcW w:w="2338" w:type="dxa"/>
          </w:tcPr>
          <w:p w14:paraId="08BDA760" w14:textId="08A2F87D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Fhernandez57@my.gcu.edu</w:t>
            </w:r>
          </w:p>
        </w:tc>
        <w:tc>
          <w:tcPr>
            <w:tcW w:w="2338" w:type="dxa"/>
          </w:tcPr>
          <w:p w14:paraId="6ECAC9F7" w14:textId="6DB2E0EE" w:rsidR="00986F9E" w:rsidRDefault="009E5F77" w:rsidP="00911B06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Member</w:t>
            </w:r>
          </w:p>
        </w:tc>
      </w:tr>
    </w:tbl>
    <w:p w14:paraId="118D600B" w14:textId="77777777" w:rsidR="00986F9E" w:rsidRDefault="00986F9E" w:rsidP="00986F9E">
      <w:pPr>
        <w:rPr>
          <w:b/>
          <w:szCs w:val="24"/>
        </w:rPr>
      </w:pPr>
    </w:p>
    <w:p w14:paraId="77AA399E" w14:textId="77777777" w:rsidR="00986F9E" w:rsidRDefault="00986F9E" w:rsidP="00986F9E">
      <w:pPr>
        <w:rPr>
          <w:b/>
          <w:szCs w:val="24"/>
        </w:rPr>
      </w:pPr>
      <w:r>
        <w:rPr>
          <w:b/>
          <w:szCs w:val="24"/>
        </w:rPr>
        <w:t>Team Member Responsibilities</w:t>
      </w:r>
    </w:p>
    <w:p w14:paraId="5871685E" w14:textId="1BD6B262" w:rsidR="00986F9E" w:rsidRPr="00B834A6" w:rsidRDefault="009E5F77" w:rsidP="00986F9E">
      <w:pPr>
        <w:rPr>
          <w:szCs w:val="24"/>
        </w:rPr>
      </w:pPr>
      <w:r>
        <w:rPr>
          <w:szCs w:val="24"/>
        </w:rPr>
        <w:tab/>
        <w:t xml:space="preserve">Tasks will be divided among the team members. The team lead will review before submission. </w:t>
      </w:r>
    </w:p>
    <w:p w14:paraId="11BDD5AA" w14:textId="77777777" w:rsidR="00986F9E" w:rsidRDefault="00986F9E" w:rsidP="00986F9E">
      <w:pPr>
        <w:rPr>
          <w:b/>
          <w:szCs w:val="24"/>
        </w:rPr>
      </w:pPr>
      <w:r>
        <w:rPr>
          <w:b/>
          <w:szCs w:val="24"/>
        </w:rPr>
        <w:t>Decision</w:t>
      </w:r>
      <w:r w:rsidRPr="5D934A4F">
        <w:rPr>
          <w:b/>
          <w:bCs/>
          <w:szCs w:val="24"/>
        </w:rPr>
        <w:t>-</w:t>
      </w:r>
      <w:r>
        <w:rPr>
          <w:b/>
          <w:szCs w:val="24"/>
        </w:rPr>
        <w:t>Making Process</w:t>
      </w:r>
    </w:p>
    <w:p w14:paraId="3ABA835F" w14:textId="26890899" w:rsidR="00986F9E" w:rsidRPr="00B834A6" w:rsidRDefault="00986F9E" w:rsidP="00986F9E">
      <w:pPr>
        <w:rPr>
          <w:szCs w:val="24"/>
        </w:rPr>
      </w:pPr>
      <w:r>
        <w:rPr>
          <w:szCs w:val="24"/>
        </w:rPr>
        <w:tab/>
      </w:r>
      <w:r w:rsidR="009E5F77">
        <w:rPr>
          <w:szCs w:val="24"/>
        </w:rPr>
        <w:t xml:space="preserve">If team members cannot come to an agreement, the team lead will decide. </w:t>
      </w:r>
    </w:p>
    <w:p w14:paraId="204E9839" w14:textId="77777777" w:rsidR="00986F9E" w:rsidRDefault="00986F9E" w:rsidP="00986F9E">
      <w:pPr>
        <w:rPr>
          <w:b/>
          <w:szCs w:val="24"/>
        </w:rPr>
      </w:pPr>
      <w:r>
        <w:rPr>
          <w:b/>
          <w:szCs w:val="24"/>
        </w:rPr>
        <w:t>Primary Communication Method</w:t>
      </w:r>
    </w:p>
    <w:p w14:paraId="02328BD7" w14:textId="75A9744C" w:rsidR="00986F9E" w:rsidRDefault="009E5F77" w:rsidP="00986F9E">
      <w:pPr>
        <w:ind w:left="720"/>
        <w:rPr>
          <w:szCs w:val="24"/>
        </w:rPr>
      </w:pPr>
      <w:r>
        <w:rPr>
          <w:szCs w:val="24"/>
        </w:rPr>
        <w:t>Text</w:t>
      </w:r>
    </w:p>
    <w:p w14:paraId="682B755E" w14:textId="77777777" w:rsidR="00986F9E" w:rsidRPr="00310458" w:rsidRDefault="00986F9E" w:rsidP="00986F9E">
      <w:pPr>
        <w:rPr>
          <w:b/>
          <w:bCs/>
          <w:szCs w:val="24"/>
        </w:rPr>
      </w:pPr>
      <w:r w:rsidRPr="00310458">
        <w:rPr>
          <w:b/>
          <w:bCs/>
          <w:szCs w:val="24"/>
        </w:rPr>
        <w:t>Meeting Times</w:t>
      </w:r>
    </w:p>
    <w:p w14:paraId="6642952E" w14:textId="42015067" w:rsidR="00986F9E" w:rsidRPr="00310458" w:rsidRDefault="009E5F77" w:rsidP="00986F9E">
      <w:pPr>
        <w:ind w:left="720"/>
        <w:rPr>
          <w:szCs w:val="24"/>
        </w:rPr>
      </w:pPr>
      <w:r>
        <w:rPr>
          <w:szCs w:val="24"/>
        </w:rPr>
        <w:t>Monday 3:00-4:45 pm</w:t>
      </w:r>
    </w:p>
    <w:p w14:paraId="2361E41F" w14:textId="77777777" w:rsidR="00986F9E" w:rsidRPr="008A58ED" w:rsidRDefault="00986F9E" w:rsidP="00986F9E">
      <w:pPr>
        <w:ind w:left="720"/>
        <w:rPr>
          <w:szCs w:val="24"/>
        </w:rPr>
      </w:pPr>
    </w:p>
    <w:p w14:paraId="7C118547" w14:textId="77777777" w:rsidR="00673C2C" w:rsidRDefault="00673C2C" w:rsidP="00E3078E"/>
    <w:p w14:paraId="4732DD51" w14:textId="77777777" w:rsidR="00673C2C" w:rsidRPr="00673C2C" w:rsidRDefault="00673C2C" w:rsidP="00673C2C"/>
    <w:p w14:paraId="05615541" w14:textId="77777777" w:rsidR="00673C2C" w:rsidRPr="00673C2C" w:rsidRDefault="00673C2C" w:rsidP="00673C2C"/>
    <w:p w14:paraId="02105684" w14:textId="77777777" w:rsidR="00673C2C" w:rsidRPr="00673C2C" w:rsidRDefault="00673C2C" w:rsidP="00673C2C"/>
    <w:p w14:paraId="47D3A666" w14:textId="77777777" w:rsidR="00673C2C" w:rsidRPr="00673C2C" w:rsidRDefault="00673C2C" w:rsidP="00673C2C"/>
    <w:p w14:paraId="1DA3637C" w14:textId="77777777" w:rsidR="00673C2C" w:rsidRPr="00673C2C" w:rsidRDefault="00673C2C" w:rsidP="00673C2C"/>
    <w:p w14:paraId="202C6105" w14:textId="77777777" w:rsidR="00673C2C" w:rsidRPr="00673C2C" w:rsidRDefault="00673C2C" w:rsidP="00673C2C"/>
    <w:p w14:paraId="6192AF8B" w14:textId="77777777" w:rsidR="00673C2C" w:rsidRPr="00673C2C" w:rsidRDefault="00673C2C" w:rsidP="00673C2C"/>
    <w:p w14:paraId="53654036" w14:textId="77777777" w:rsidR="00673C2C" w:rsidRPr="00673C2C" w:rsidRDefault="00673C2C" w:rsidP="00673C2C"/>
    <w:p w14:paraId="6E5D33DA" w14:textId="77777777" w:rsidR="00673C2C" w:rsidRPr="00673C2C" w:rsidRDefault="00673C2C" w:rsidP="00673C2C"/>
    <w:p w14:paraId="089B230B" w14:textId="77777777" w:rsidR="00673C2C" w:rsidRPr="00673C2C" w:rsidRDefault="00673C2C" w:rsidP="00673C2C"/>
    <w:p w14:paraId="429BFF63" w14:textId="77777777" w:rsidR="00673C2C" w:rsidRPr="00673C2C" w:rsidRDefault="00673C2C" w:rsidP="00673C2C"/>
    <w:p w14:paraId="75A1611D" w14:textId="77777777" w:rsidR="00673C2C" w:rsidRPr="00673C2C" w:rsidRDefault="00673C2C" w:rsidP="00673C2C"/>
    <w:p w14:paraId="4B1781CE" w14:textId="77777777" w:rsidR="00673C2C" w:rsidRPr="00673C2C" w:rsidRDefault="00673C2C" w:rsidP="00673C2C"/>
    <w:p w14:paraId="5FDBA7CE" w14:textId="77777777" w:rsidR="00673C2C" w:rsidRPr="00673C2C" w:rsidRDefault="00673C2C" w:rsidP="00673C2C"/>
    <w:p w14:paraId="08C1803A" w14:textId="77777777" w:rsidR="00673C2C" w:rsidRPr="00673C2C" w:rsidRDefault="00673C2C" w:rsidP="00673C2C"/>
    <w:p w14:paraId="0260E440" w14:textId="77777777" w:rsidR="00673C2C" w:rsidRDefault="00673C2C" w:rsidP="00673C2C"/>
    <w:p w14:paraId="5A21210C" w14:textId="77777777" w:rsidR="00673C2C" w:rsidRDefault="00673C2C" w:rsidP="00673C2C"/>
    <w:p w14:paraId="43FDB33C" w14:textId="77777777" w:rsidR="007F090F" w:rsidRPr="00673C2C" w:rsidRDefault="00673C2C" w:rsidP="00673C2C">
      <w:pPr>
        <w:tabs>
          <w:tab w:val="left" w:pos="3668"/>
        </w:tabs>
      </w:pPr>
      <w:r>
        <w:tab/>
      </w:r>
    </w:p>
    <w:sectPr w:rsidR="007F090F" w:rsidRPr="00673C2C" w:rsidSect="00723B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AB29" w14:textId="77777777" w:rsidR="00BB3B23" w:rsidRDefault="00BB3B23" w:rsidP="00E3078E">
      <w:pPr>
        <w:spacing w:after="0"/>
      </w:pPr>
      <w:r>
        <w:separator/>
      </w:r>
    </w:p>
  </w:endnote>
  <w:endnote w:type="continuationSeparator" w:id="0">
    <w:p w14:paraId="15BD033D" w14:textId="77777777" w:rsidR="00BB3B23" w:rsidRDefault="00BB3B23" w:rsidP="00E307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292"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9A0E" w14:textId="77777777" w:rsidR="00CF2497" w:rsidRDefault="00CF24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247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0AD1BA" w14:textId="47A3F3CD" w:rsidR="00986F9E" w:rsidRDefault="00986F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8A838" w14:textId="77777777" w:rsidR="00CF2497" w:rsidRDefault="00CF24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D9CD0" w14:textId="77777777" w:rsidR="00723B6D" w:rsidRPr="00723B6D" w:rsidRDefault="00723B6D" w:rsidP="00723B6D">
    <w:pPr>
      <w:jc w:val="center"/>
    </w:pPr>
    <w:r w:rsidRPr="00723B6D">
      <w:t xml:space="preserve">© </w:t>
    </w:r>
    <w:r w:rsidR="00D10C99">
      <w:t>202</w:t>
    </w:r>
    <w:r w:rsidR="00A667AA">
      <w:t>6</w:t>
    </w:r>
    <w:r w:rsidR="00D10C99">
      <w:t>.</w:t>
    </w:r>
    <w:r w:rsidRPr="00723B6D">
      <w:t xml:space="preserve"> Grand Canyon University. All Rights Reserved.</w:t>
    </w:r>
  </w:p>
  <w:p w14:paraId="1BC5CB41" w14:textId="77777777" w:rsidR="00723B6D" w:rsidRDefault="00723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2910" w14:textId="77777777" w:rsidR="00BB3B23" w:rsidRDefault="00BB3B23" w:rsidP="00E3078E">
      <w:pPr>
        <w:spacing w:after="0"/>
      </w:pPr>
      <w:r>
        <w:separator/>
      </w:r>
    </w:p>
  </w:footnote>
  <w:footnote w:type="continuationSeparator" w:id="0">
    <w:p w14:paraId="55AEC1DD" w14:textId="77777777" w:rsidR="00BB3B23" w:rsidRDefault="00BB3B23" w:rsidP="00E3078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1DDB1" w14:textId="77777777" w:rsidR="00CF2497" w:rsidRDefault="00CF24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D595F" w14:textId="77777777" w:rsidR="00E3078E" w:rsidRDefault="00E3078E" w:rsidP="002A3A3D">
    <w:pPr>
      <w:pStyle w:val="Header"/>
    </w:pPr>
  </w:p>
  <w:p w14:paraId="322A352E" w14:textId="77777777" w:rsidR="00E91BB7" w:rsidRDefault="00E91BB7" w:rsidP="002A3A3D">
    <w:pPr>
      <w:pStyle w:val="Header"/>
    </w:pPr>
  </w:p>
  <w:p w14:paraId="1846EAE0" w14:textId="77777777" w:rsidR="00E91BB7" w:rsidRDefault="00E91BB7" w:rsidP="002A3A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89EA9" w14:textId="77777777" w:rsidR="00723B6D" w:rsidRDefault="00CF2497">
    <w:pPr>
      <w:pStyle w:val="Header"/>
    </w:pPr>
    <w:r>
      <w:rPr>
        <w:noProof/>
      </w:rPr>
      <w:drawing>
        <wp:inline distT="0" distB="0" distL="0" distR="0" wp14:anchorId="515F4091" wp14:editId="4E3CD317">
          <wp:extent cx="2676525" cy="6267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652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1BA79D" w14:textId="77777777" w:rsidR="00723B6D" w:rsidRDefault="00723B6D">
    <w:pPr>
      <w:pStyle w:val="Header"/>
    </w:pPr>
  </w:p>
  <w:p w14:paraId="44FA135E" w14:textId="77777777" w:rsidR="00723B6D" w:rsidRDefault="00723B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C9"/>
    <w:rsid w:val="000310F3"/>
    <w:rsid w:val="000465AC"/>
    <w:rsid w:val="00086331"/>
    <w:rsid w:val="000B3382"/>
    <w:rsid w:val="000D132A"/>
    <w:rsid w:val="00155497"/>
    <w:rsid w:val="001731F0"/>
    <w:rsid w:val="002A3A3D"/>
    <w:rsid w:val="0031122A"/>
    <w:rsid w:val="0034716A"/>
    <w:rsid w:val="003D339E"/>
    <w:rsid w:val="003D6EF5"/>
    <w:rsid w:val="00465373"/>
    <w:rsid w:val="004E59F7"/>
    <w:rsid w:val="0055210F"/>
    <w:rsid w:val="005B58DC"/>
    <w:rsid w:val="005D688D"/>
    <w:rsid w:val="00673C2C"/>
    <w:rsid w:val="00675C76"/>
    <w:rsid w:val="006B7B81"/>
    <w:rsid w:val="00703496"/>
    <w:rsid w:val="00723B6D"/>
    <w:rsid w:val="0074395E"/>
    <w:rsid w:val="007F090F"/>
    <w:rsid w:val="008678A8"/>
    <w:rsid w:val="008B560F"/>
    <w:rsid w:val="008C2F5E"/>
    <w:rsid w:val="008F22A4"/>
    <w:rsid w:val="00916D19"/>
    <w:rsid w:val="009177AC"/>
    <w:rsid w:val="009853F9"/>
    <w:rsid w:val="00986F9E"/>
    <w:rsid w:val="009B09E4"/>
    <w:rsid w:val="009E5F77"/>
    <w:rsid w:val="009F6C41"/>
    <w:rsid w:val="00A667AA"/>
    <w:rsid w:val="00AA78EE"/>
    <w:rsid w:val="00AE30FC"/>
    <w:rsid w:val="00B43341"/>
    <w:rsid w:val="00BB3B23"/>
    <w:rsid w:val="00BD5403"/>
    <w:rsid w:val="00C16584"/>
    <w:rsid w:val="00C957CA"/>
    <w:rsid w:val="00CB3DCC"/>
    <w:rsid w:val="00CF2497"/>
    <w:rsid w:val="00D078DF"/>
    <w:rsid w:val="00D10C99"/>
    <w:rsid w:val="00D2581D"/>
    <w:rsid w:val="00D56996"/>
    <w:rsid w:val="00D93063"/>
    <w:rsid w:val="00DD18BF"/>
    <w:rsid w:val="00DE6F18"/>
    <w:rsid w:val="00E049EA"/>
    <w:rsid w:val="00E3078E"/>
    <w:rsid w:val="00E65AC9"/>
    <w:rsid w:val="00E91BB7"/>
    <w:rsid w:val="00F143A1"/>
    <w:rsid w:val="00F94CC8"/>
    <w:rsid w:val="21DA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F0098"/>
  <w15:docId w15:val="{6F1B8D6F-2A15-4319-8E92-2651E959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DCC"/>
    <w:pPr>
      <w:spacing w:after="200"/>
    </w:pPr>
    <w:rPr>
      <w:sz w:val="24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7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07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78E"/>
  </w:style>
  <w:style w:type="paragraph" w:styleId="Footer">
    <w:name w:val="footer"/>
    <w:basedOn w:val="Normal"/>
    <w:link w:val="Foot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78E"/>
  </w:style>
  <w:style w:type="paragraph" w:customStyle="1" w:styleId="GCULCBodyText">
    <w:name w:val="GCU (LC) Body Text"/>
    <w:rsid w:val="00F94CC8"/>
    <w:pPr>
      <w:widowControl w:val="0"/>
      <w:tabs>
        <w:tab w:val="left" w:pos="360"/>
      </w:tabs>
      <w:suppressAutoHyphens/>
      <w:spacing w:before="60" w:after="120" w:line="276" w:lineRule="auto"/>
    </w:pPr>
    <w:rPr>
      <w:rFonts w:ascii="Calibri" w:eastAsia="Times New Roman" w:hAnsi="Calibri" w:cs="Lucida Sans Unicode"/>
      <w:bCs/>
      <w:kern w:val="1"/>
      <w:sz w:val="24"/>
      <w:szCs w:val="40"/>
    </w:rPr>
  </w:style>
  <w:style w:type="paragraph" w:customStyle="1" w:styleId="GCULCBlockQuotation">
    <w:name w:val="GCU (LC) Block Quotation"/>
    <w:basedOn w:val="GCULCBodyText"/>
    <w:rsid w:val="00F94CC8"/>
    <w:pPr>
      <w:ind w:left="720"/>
    </w:pPr>
  </w:style>
  <w:style w:type="character" w:customStyle="1" w:styleId="GCULCBlockQuotationChar">
    <w:name w:val="GCU (LC) Block Quotation Char"/>
    <w:rsid w:val="00F94CC8"/>
    <w:rPr>
      <w:rFonts w:ascii="Calibri" w:hAnsi="Calibri" w:cs="Lucida Sans Unicode"/>
      <w:bCs/>
      <w:kern w:val="1"/>
      <w:sz w:val="24"/>
      <w:szCs w:val="40"/>
    </w:rPr>
  </w:style>
  <w:style w:type="character" w:customStyle="1" w:styleId="GCULCBodyTextChar">
    <w:name w:val="GCU (LC) Body Text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BulletedList">
    <w:name w:val="GCU (LC) Bulleted List"/>
    <w:basedOn w:val="GCULCBodyText"/>
    <w:rsid w:val="00F94CC8"/>
    <w:pPr>
      <w:tabs>
        <w:tab w:val="clear" w:pos="360"/>
      </w:tabs>
    </w:pPr>
    <w:rPr>
      <w:szCs w:val="24"/>
    </w:rPr>
  </w:style>
  <w:style w:type="paragraph" w:customStyle="1" w:styleId="GCULCDocumentTitle">
    <w:name w:val="GCU (LC) Document Title"/>
    <w:rsid w:val="00F94CC8"/>
    <w:pPr>
      <w:suppressAutoHyphens/>
      <w:spacing w:before="120" w:after="120" w:line="100" w:lineRule="atLeast"/>
      <w:jc w:val="center"/>
    </w:pPr>
    <w:rPr>
      <w:rFonts w:ascii="Calibri" w:eastAsia="Times New Roman" w:hAnsi="Calibri" w:cs="Arial"/>
      <w:kern w:val="1"/>
      <w:sz w:val="48"/>
      <w:szCs w:val="32"/>
    </w:rPr>
  </w:style>
  <w:style w:type="paragraph" w:customStyle="1" w:styleId="GCULCReference">
    <w:name w:val="GCU (LC) Reference"/>
    <w:basedOn w:val="GCULCBodyText"/>
    <w:rsid w:val="00F94CC8"/>
    <w:pPr>
      <w:ind w:left="360" w:hanging="360"/>
    </w:pPr>
  </w:style>
  <w:style w:type="character" w:customStyle="1" w:styleId="GCULCReferenceChar">
    <w:name w:val="GCU (LC) Reference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SubtopicHeading">
    <w:name w:val="GCU (LC) Subtopic Heading"/>
    <w:basedOn w:val="GCULCBodyText"/>
    <w:rsid w:val="00F94CC8"/>
    <w:rPr>
      <w:bCs w:val="0"/>
      <w:i/>
      <w:sz w:val="26"/>
      <w:szCs w:val="26"/>
    </w:rPr>
  </w:style>
  <w:style w:type="paragraph" w:customStyle="1" w:styleId="GCULCTopicHeading">
    <w:name w:val="GCU (LC) Topic Heading"/>
    <w:basedOn w:val="Heading3"/>
    <w:rsid w:val="00F94CC8"/>
    <w:pPr>
      <w:widowControl w:val="0"/>
      <w:suppressAutoHyphens/>
      <w:spacing w:line="100" w:lineRule="atLeast"/>
    </w:pPr>
    <w:rPr>
      <w:rFonts w:ascii="Calibri" w:eastAsia="Times New Roman" w:hAnsi="Calibri" w:cs="font292"/>
      <w:b w:val="0"/>
      <w:color w:val="00000A"/>
      <w:kern w:val="1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C8"/>
    <w:rPr>
      <w:rFonts w:asciiTheme="majorHAnsi" w:eastAsiaTheme="majorEastAsia" w:hAnsiTheme="majorHAnsi" w:cstheme="majorBidi"/>
      <w:b/>
      <w:bCs/>
      <w:color w:val="4F81BD" w:themeColor="accent1"/>
      <w:sz w:val="24"/>
      <w:szCs w:val="22"/>
    </w:rPr>
  </w:style>
  <w:style w:type="character" w:styleId="PlaceholderText">
    <w:name w:val="Placeholder Text"/>
    <w:basedOn w:val="DefaultParagraphFont"/>
    <w:uiPriority w:val="99"/>
    <w:semiHidden/>
    <w:rsid w:val="00673C2C"/>
    <w:rPr>
      <w:color w:val="808080"/>
    </w:rPr>
  </w:style>
  <w:style w:type="table" w:styleId="TableGrid">
    <w:name w:val="Table Grid"/>
    <w:basedOn w:val="TableNormal"/>
    <w:uiPriority w:val="39"/>
    <w:rsid w:val="00986F9E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5F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Lhoyle3@my.gcu.edu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esa.kolegraff\Downloads\Resource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d47695-dda2-48a2-87bc-2a1f7ac7fedc" xsi:nil="true"/>
    <SharedWithUsers xmlns="37d47695-dda2-48a2-87bc-2a1f7ac7fedc">
      <UserInfo>
        <DisplayName>Jackie Moran (GCE)</DisplayName>
        <AccountId>235</AccountId>
        <AccountType/>
      </UserInfo>
      <UserInfo>
        <DisplayName>Lindsey Popa (GCE)</DisplayName>
        <AccountId>659</AccountId>
        <AccountType/>
      </UserInfo>
      <UserInfo>
        <DisplayName>Michael Medlock (GCE)</DisplayName>
        <AccountId>1133</AccountId>
        <AccountType/>
      </UserInfo>
      <UserInfo>
        <DisplayName>Paige Boyd (GCE)</DisplayName>
        <AccountId>829</AccountId>
        <AccountType/>
      </UserInfo>
      <UserInfo>
        <DisplayName>Grace VanMaanen (GCE)</DisplayName>
        <AccountId>359</AccountId>
        <AccountType/>
      </UserInfo>
      <UserInfo>
        <DisplayName>Sarah Hathaway (GCE)</DisplayName>
        <AccountId>311</AccountId>
        <AccountType/>
      </UserInfo>
      <UserInfo>
        <DisplayName>Jill Bould (GCE)</DisplayName>
        <AccountId>242</AccountId>
        <AccountType/>
      </UserInfo>
      <UserInfo>
        <DisplayName>Lisa Tourek (GCE)</DisplayName>
        <AccountId>255</AccountId>
        <AccountType/>
      </UserInfo>
      <UserInfo>
        <DisplayName>Amanda Guerrero (GCE)</DisplayName>
        <AccountId>403</AccountId>
        <AccountType/>
      </UserInfo>
      <UserInfo>
        <DisplayName>Valerie Denny (GCE)</DisplayName>
        <AccountId>286</AccountId>
        <AccountType/>
      </UserInfo>
      <UserInfo>
        <DisplayName>Kim Stoffers (GCE)</DisplayName>
        <AccountId>252</AccountId>
        <AccountType/>
      </UserInfo>
      <UserInfo>
        <DisplayName>Nathan Wieler (GCE)</DisplayName>
        <AccountId>649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5d0aca2931e541f4ddb84734160fb4f4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8ef163932d0b1c847124c29ee20f386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3FF660-CCF1-4512-96BC-1D7D61FD195C}">
  <ds:schemaRefs>
    <ds:schemaRef ds:uri="http://schemas.microsoft.com/office/2006/metadata/properties"/>
    <ds:schemaRef ds:uri="http://schemas.microsoft.com/office/infopath/2007/PartnerControls"/>
    <ds:schemaRef ds:uri="37d47695-dda2-48a2-87bc-2a1f7ac7fedc"/>
    <ds:schemaRef ds:uri="http://schemas.microsoft.com/sharepoint/v3"/>
    <ds:schemaRef ds:uri="b457ba54-12e9-41a3-ab87-ffd5bc645430"/>
  </ds:schemaRefs>
</ds:datastoreItem>
</file>

<file path=customXml/itemProps2.xml><?xml version="1.0" encoding="utf-8"?>
<ds:datastoreItem xmlns:ds="http://schemas.openxmlformats.org/officeDocument/2006/customXml" ds:itemID="{DEAE2935-652D-42F6-AFDE-C5D6AD680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B95C44-3E6B-47B0-9388-C3AE07D91F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Resource (2)</Template>
  <TotalTime>8</TotalTime>
  <Pages>2</Pages>
  <Words>104</Words>
  <Characters>598</Characters>
  <Application>Microsoft Office Word</Application>
  <DocSecurity>0</DocSecurity>
  <Lines>4</Lines>
  <Paragraphs>1</Paragraphs>
  <ScaleCrop>false</ScaleCrop>
  <Company>Grand Canyon University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</dc:title>
  <dc:subject/>
  <dc:creator>Leesa Kolegraff</dc:creator>
  <cp:keywords/>
  <dc:description/>
  <cp:lastModifiedBy>Luke J Hoyle</cp:lastModifiedBy>
  <cp:revision>2</cp:revision>
  <dcterms:created xsi:type="dcterms:W3CDTF">2026-09-14T23:09:00Z</dcterms:created>
  <dcterms:modified xsi:type="dcterms:W3CDTF">2026-09-14T23:09:00Z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Department">
    <vt:lpwstr>42;#Academic Program and Course Development|59abafec-cbf5-4238-a796-a3b74278f4db</vt:lpwstr>
  </property>
  <property fmtid="{D5CDD505-2E9C-101B-9397-08002B2CF9AE}" pid="3" name="TaxKeyword">
    <vt:lpwstr/>
  </property>
  <property fmtid="{D5CDD505-2E9C-101B-9397-08002B2CF9AE}" pid="4" name="DocumentType">
    <vt:lpwstr>106;#Course Resource|8bf5da99-6fd6-4bf2-a0a2-3e3efba8182b</vt:lpwstr>
  </property>
  <property fmtid="{D5CDD505-2E9C-101B-9397-08002B2CF9AE}" pid="5" name="ContentTypeId">
    <vt:lpwstr>0x010100911D7BF13958C64483E7E107A08507EA</vt:lpwstr>
  </property>
  <property fmtid="{D5CDD505-2E9C-101B-9397-08002B2CF9AE}" pid="6" name="SecurityClassification">
    <vt:lpwstr>2;#Internal|98311b30-b9e9-4d4f-9f64-0688c0d4a234</vt:lpwstr>
  </property>
  <property fmtid="{D5CDD505-2E9C-101B-9397-08002B2CF9AE}" pid="7" name="DocumentBusinessValue">
    <vt:lpwstr>3;#Normal|581d4866-74cc-43f1-bef1-bb304cbfeaa5</vt:lpwstr>
  </property>
  <property fmtid="{D5CDD505-2E9C-101B-9397-08002B2CF9AE}" pid="8" name="Order">
    <vt:r8>4600</vt:r8>
  </property>
  <property fmtid="{D5CDD505-2E9C-101B-9397-08002B2CF9AE}" pid="9" name="DocumentStatus">
    <vt:lpwstr>53;#Final|6f457c8b-ccb5-4072-8baa-3cf0535225f3</vt:lpwstr>
  </property>
  <property fmtid="{D5CDD505-2E9C-101B-9397-08002B2CF9AE}" pid="10" name="DocumentCategory">
    <vt:lpwstr/>
  </property>
  <property fmtid="{D5CDD505-2E9C-101B-9397-08002B2CF9AE}" pid="11" name="DocumentSubject">
    <vt:lpwstr/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  <property fmtid="{D5CDD505-2E9C-101B-9397-08002B2CF9AE}" pid="16" name="GrammarlyDocumentId">
    <vt:lpwstr>adef57ca-241f-4627-837a-c034fa64e1ef</vt:lpwstr>
  </property>
</Properties>
</file>